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C2F4E" w14:textId="77777777" w:rsidR="000F176D" w:rsidRDefault="000F176D" w:rsidP="00D31B25">
      <w:pPr>
        <w:spacing w:before="0" w:after="0"/>
      </w:pPr>
      <w:r>
        <w:t>Kenyatta University Ethics Review Committee (KUERC)</w:t>
      </w:r>
    </w:p>
    <w:p w14:paraId="068F9FA7" w14:textId="77777777" w:rsidR="000F176D" w:rsidRDefault="000F176D" w:rsidP="00D31B25">
      <w:pPr>
        <w:spacing w:before="0" w:after="0"/>
      </w:pPr>
      <w:r>
        <w:t>P.O. Box 43844 – 00100</w:t>
      </w:r>
    </w:p>
    <w:p w14:paraId="4EEC74C0" w14:textId="77777777" w:rsidR="000F176D" w:rsidRDefault="000F176D" w:rsidP="00D31B25">
      <w:pPr>
        <w:spacing w:before="0" w:after="0"/>
      </w:pPr>
      <w:r>
        <w:t>Nairobi, Kenya</w:t>
      </w:r>
    </w:p>
    <w:p w14:paraId="2263AD35" w14:textId="77777777" w:rsidR="000F176D" w:rsidRDefault="000F176D" w:rsidP="00D31B25">
      <w:pPr>
        <w:spacing w:before="0" w:after="0"/>
      </w:pPr>
    </w:p>
    <w:p w14:paraId="6047D499" w14:textId="55D44A01" w:rsidR="000F176D" w:rsidRDefault="000F176D" w:rsidP="00D31B25">
      <w:pPr>
        <w:spacing w:before="0" w:after="0"/>
      </w:pPr>
      <w:r>
        <w:t xml:space="preserve">May </w:t>
      </w:r>
      <w:r w:rsidR="00EA57B1">
        <w:t>17</w:t>
      </w:r>
      <w:r>
        <w:t>, 202</w:t>
      </w:r>
      <w:r w:rsidR="00EA57B1">
        <w:t>4</w:t>
      </w:r>
    </w:p>
    <w:p w14:paraId="2CA8B8D9" w14:textId="77777777" w:rsidR="000F176D" w:rsidRDefault="000F176D" w:rsidP="00D31B25">
      <w:pPr>
        <w:spacing w:before="0" w:after="0"/>
      </w:pPr>
    </w:p>
    <w:p w14:paraId="3BCF5D83" w14:textId="16E2F1B4" w:rsidR="000F176D" w:rsidRDefault="000F176D" w:rsidP="00D31B25">
      <w:pPr>
        <w:spacing w:before="0" w:after="0"/>
      </w:pPr>
      <w:r>
        <w:t xml:space="preserve">Dear Prof. </w:t>
      </w:r>
      <w:proofErr w:type="spellStart"/>
      <w:r>
        <w:t>Kimiywe</w:t>
      </w:r>
      <w:proofErr w:type="spellEnd"/>
      <w:r>
        <w:t>:</w:t>
      </w:r>
    </w:p>
    <w:p w14:paraId="31F92BC4" w14:textId="77777777" w:rsidR="00D31B25" w:rsidRPr="00D31B25" w:rsidRDefault="00D31B25" w:rsidP="00D31B25">
      <w:pPr>
        <w:spacing w:before="0" w:after="0"/>
      </w:pPr>
    </w:p>
    <w:p w14:paraId="619BB6BC" w14:textId="3F8A8955" w:rsidR="000F176D" w:rsidRPr="000F176D" w:rsidRDefault="000F176D" w:rsidP="00D31B25">
      <w:pPr>
        <w:spacing w:before="0" w:after="0"/>
        <w:rPr>
          <w:b/>
          <w:bCs/>
        </w:rPr>
      </w:pPr>
      <w:r w:rsidRPr="000F176D">
        <w:rPr>
          <w:b/>
          <w:bCs/>
        </w:rPr>
        <w:t>Ref: Amendments to Approved Protocol Number PKU/2627/E1752: Testing Pathways</w:t>
      </w:r>
      <w:r w:rsidR="00D05642">
        <w:rPr>
          <w:b/>
          <w:bCs/>
        </w:rPr>
        <w:t xml:space="preserve"> </w:t>
      </w:r>
      <w:r w:rsidRPr="000F176D">
        <w:rPr>
          <w:b/>
          <w:bCs/>
        </w:rPr>
        <w:t>to Scale and Poverty Alleviation Effects of a Cost Effective and Evidence-Based Mental</w:t>
      </w:r>
      <w:r w:rsidR="00D05642">
        <w:rPr>
          <w:b/>
          <w:bCs/>
        </w:rPr>
        <w:t xml:space="preserve"> </w:t>
      </w:r>
      <w:r w:rsidRPr="000F176D">
        <w:rPr>
          <w:b/>
          <w:bCs/>
        </w:rPr>
        <w:t>Health Innovation (Anansi)</w:t>
      </w:r>
    </w:p>
    <w:p w14:paraId="394BBA22" w14:textId="77777777" w:rsidR="000F176D" w:rsidRDefault="000F176D" w:rsidP="00D31B25">
      <w:pPr>
        <w:spacing w:before="0" w:after="0"/>
      </w:pPr>
    </w:p>
    <w:p w14:paraId="3C1088B5" w14:textId="266F115B" w:rsidR="000F176D" w:rsidRDefault="000F176D" w:rsidP="00D31B25">
      <w:pPr>
        <w:spacing w:before="0" w:after="0"/>
      </w:pPr>
      <w:r>
        <w:t>Thank you for your approval of our study protocol (ref. no: PKU/2627/E1752). In this study,</w:t>
      </w:r>
      <w:r w:rsidR="006E691A">
        <w:t xml:space="preserve"> </w:t>
      </w:r>
      <w:r>
        <w:t>we investigat</w:t>
      </w:r>
      <w:r w:rsidR="00EA57B1">
        <w:t>ed</w:t>
      </w:r>
      <w:r>
        <w:t xml:space="preserve"> the efficacy of tiered low-touch psychotherapy delivered at scale with</w:t>
      </w:r>
      <w:r w:rsidR="006E691A">
        <w:t xml:space="preserve"> </w:t>
      </w:r>
      <w:r>
        <w:t xml:space="preserve">25,000 adolescents. </w:t>
      </w:r>
      <w:r w:rsidR="00EA57B1">
        <w:t xml:space="preserve">To maximize the utility of this study, </w:t>
      </w:r>
      <w:r w:rsidR="00475AD8">
        <w:t>we wish to submit for the</w:t>
      </w:r>
      <w:r w:rsidR="006E691A">
        <w:t xml:space="preserve"> </w:t>
      </w:r>
      <w:r w:rsidR="00475AD8">
        <w:t xml:space="preserve">review of your committee some </w:t>
      </w:r>
      <w:r w:rsidR="00475AD8">
        <w:t>minor amendments to our</w:t>
      </w:r>
      <w:r w:rsidR="006E691A">
        <w:t xml:space="preserve"> </w:t>
      </w:r>
      <w:r w:rsidR="00475AD8">
        <w:t>protocol</w:t>
      </w:r>
      <w:r w:rsidR="00475AD8">
        <w:t>.</w:t>
      </w:r>
      <w:r w:rsidR="00475AD8">
        <w:t xml:space="preserve"> First,</w:t>
      </w:r>
      <w:r w:rsidR="00475AD8">
        <w:t xml:space="preserve"> </w:t>
      </w:r>
      <w:r w:rsidR="00EA57B1">
        <w:t>we would like to amend our follow up period to up to two years follow up to allow us to track</w:t>
      </w:r>
      <w:r w:rsidR="006E691A">
        <w:t xml:space="preserve"> </w:t>
      </w:r>
      <w:r w:rsidR="00EA57B1">
        <w:t xml:space="preserve">the long-term efficacy of our intervention. </w:t>
      </w:r>
      <w:r w:rsidR="00A279A7">
        <w:t xml:space="preserve">Within this extended </w:t>
      </w:r>
      <w:r w:rsidR="00B159C2">
        <w:t>follow-up</w:t>
      </w:r>
      <w:r w:rsidR="00A279A7">
        <w:t xml:space="preserve">, we would like to </w:t>
      </w:r>
      <w:r w:rsidR="00487CFF">
        <w:t xml:space="preserve">collect data on participants’ </w:t>
      </w:r>
      <w:r w:rsidR="00114EDC">
        <w:t>socio-economic outcomes</w:t>
      </w:r>
      <w:r w:rsidR="005F71E9">
        <w:t>,</w:t>
      </w:r>
      <w:r w:rsidR="00487CFF">
        <w:t xml:space="preserve"> including </w:t>
      </w:r>
      <w:r w:rsidR="005F71E9">
        <w:t xml:space="preserve">their </w:t>
      </w:r>
      <w:r w:rsidR="00B159C2">
        <w:t xml:space="preserve">university and job placement. </w:t>
      </w:r>
      <w:r w:rsidR="00475AD8">
        <w:t>We describe this in the modified protocol</w:t>
      </w:r>
      <w:r w:rsidR="00F8708D">
        <w:t xml:space="preserve"> </w:t>
      </w:r>
      <w:r w:rsidR="00475AD8">
        <w:t>on</w:t>
      </w:r>
      <w:r w:rsidR="006E691A">
        <w:t xml:space="preserve"> </w:t>
      </w:r>
      <w:r w:rsidR="00475AD8">
        <w:t>pa</w:t>
      </w:r>
      <w:r w:rsidR="00F8708D">
        <w:t xml:space="preserve">ges </w:t>
      </w:r>
      <w:r w:rsidR="005F71E9">
        <w:t xml:space="preserve">21 </w:t>
      </w:r>
      <w:r w:rsidR="00F8708D">
        <w:t xml:space="preserve">and </w:t>
      </w:r>
      <w:r w:rsidR="005F71E9">
        <w:t>22</w:t>
      </w:r>
      <w:r w:rsidR="00475AD8">
        <w:t xml:space="preserve"> (see attached). Additionally, we would like to survey an additional 2</w:t>
      </w:r>
      <w:r w:rsidR="00AC5C84">
        <w:t>,</w:t>
      </w:r>
      <w:r w:rsidR="00475AD8">
        <w:t>000 participants as we expand</w:t>
      </w:r>
      <w:r w:rsidR="006E691A">
        <w:t xml:space="preserve"> </w:t>
      </w:r>
      <w:r w:rsidR="00475AD8">
        <w:t xml:space="preserve">our reach to other counties including Kajiado and </w:t>
      </w:r>
      <w:r w:rsidR="00E75140">
        <w:t>Kakamega</w:t>
      </w:r>
      <w:r w:rsidR="00475AD8">
        <w:t xml:space="preserve">. </w:t>
      </w:r>
      <w:r w:rsidR="005F71E9">
        <w:t>We describe this on page</w:t>
      </w:r>
      <w:r w:rsidR="003B501D">
        <w:t xml:space="preserve">s 9 and 11. </w:t>
      </w:r>
      <w:r w:rsidR="00475AD8">
        <w:t xml:space="preserve">We believe that these </w:t>
      </w:r>
      <w:r w:rsidR="00D31B25">
        <w:t xml:space="preserve">additions </w:t>
      </w:r>
      <w:r w:rsidR="00475AD8">
        <w:t>will</w:t>
      </w:r>
      <w:r w:rsidR="00E75140">
        <w:t xml:space="preserve"> </w:t>
      </w:r>
      <w:r w:rsidR="00D31B25">
        <w:t>importantly</w:t>
      </w:r>
      <w:r w:rsidR="00475AD8">
        <w:t xml:space="preserve"> </w:t>
      </w:r>
      <w:r w:rsidR="00D31B25">
        <w:t>contribute</w:t>
      </w:r>
      <w:r w:rsidR="00475AD8">
        <w:t xml:space="preserve"> to the literature on Kenyan adolescent mental health.</w:t>
      </w:r>
      <w:r w:rsidR="00D31B25">
        <w:t xml:space="preserve"> </w:t>
      </w:r>
      <w:r>
        <w:t>These additions have been</w:t>
      </w:r>
      <w:r w:rsidR="00F8708D">
        <w:t xml:space="preserve"> tracked and</w:t>
      </w:r>
      <w:r w:rsidR="006E691A">
        <w:t xml:space="preserve"> </w:t>
      </w:r>
      <w:r>
        <w:t>highlighted in yellow for your reference.</w:t>
      </w:r>
    </w:p>
    <w:p w14:paraId="304D3860" w14:textId="77777777" w:rsidR="009E484C" w:rsidRDefault="009E484C" w:rsidP="00D31B25">
      <w:pPr>
        <w:spacing w:before="0" w:after="0"/>
      </w:pPr>
    </w:p>
    <w:p w14:paraId="3C389EF2" w14:textId="6E4902F9" w:rsidR="000F176D" w:rsidRDefault="000F176D" w:rsidP="00D31B25">
      <w:pPr>
        <w:spacing w:before="0" w:after="0"/>
      </w:pPr>
      <w:r>
        <w:t>I thank you again for your approval of this proposal and look forward to your continued</w:t>
      </w:r>
      <w:r w:rsidR="00E75140">
        <w:t xml:space="preserve"> </w:t>
      </w:r>
      <w:r>
        <w:t>guidance.</w:t>
      </w:r>
    </w:p>
    <w:p w14:paraId="43E7AD82" w14:textId="77777777" w:rsidR="000F176D" w:rsidRDefault="000F176D" w:rsidP="00D31B25">
      <w:pPr>
        <w:spacing w:before="0" w:after="0"/>
      </w:pPr>
    </w:p>
    <w:p w14:paraId="44BE70CB" w14:textId="77777777" w:rsidR="00A16128" w:rsidRDefault="00A16128" w:rsidP="00D31B25">
      <w:pPr>
        <w:spacing w:before="0" w:after="0"/>
      </w:pPr>
    </w:p>
    <w:p w14:paraId="633670DF" w14:textId="29307AE7" w:rsidR="000F176D" w:rsidRDefault="000F176D" w:rsidP="00D31B25">
      <w:pPr>
        <w:spacing w:before="0" w:after="0"/>
      </w:pPr>
      <w:r>
        <w:t>Sincerely,</w:t>
      </w:r>
    </w:p>
    <w:p w14:paraId="3A94F560" w14:textId="77777777" w:rsidR="000F176D" w:rsidRDefault="000F176D" w:rsidP="00D31B25">
      <w:pPr>
        <w:spacing w:before="0" w:after="0"/>
      </w:pPr>
    </w:p>
    <w:p w14:paraId="32D23F6A" w14:textId="77777777" w:rsidR="000F176D" w:rsidRDefault="000F176D" w:rsidP="00D31B25">
      <w:pPr>
        <w:spacing w:before="0" w:after="0"/>
      </w:pPr>
    </w:p>
    <w:p w14:paraId="37073B4A" w14:textId="77777777" w:rsidR="00A16128" w:rsidRDefault="00A16128" w:rsidP="00D31B25">
      <w:pPr>
        <w:spacing w:before="0" w:after="0"/>
      </w:pPr>
    </w:p>
    <w:p w14:paraId="7F963FF5" w14:textId="29F839E8" w:rsidR="000F176D" w:rsidRDefault="000F176D" w:rsidP="00D31B25">
      <w:pPr>
        <w:spacing w:before="0" w:after="0"/>
      </w:pPr>
      <w:r>
        <w:t>Brenda Ochuku</w:t>
      </w:r>
    </w:p>
    <w:p w14:paraId="61DF02C3" w14:textId="4220A346" w:rsidR="00380D34" w:rsidRPr="000F176D" w:rsidRDefault="000F176D" w:rsidP="00D31B25">
      <w:pPr>
        <w:spacing w:before="0" w:after="0"/>
      </w:pPr>
      <w:r>
        <w:t>On behalf of the Shamiri study team</w:t>
      </w:r>
    </w:p>
    <w:sectPr w:rsidR="00380D34" w:rsidRPr="000F176D" w:rsidSect="00032BD2"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3DB82C" w14:textId="77777777" w:rsidR="001A3A48" w:rsidRDefault="001A3A48" w:rsidP="000D6A41">
      <w:pPr>
        <w:spacing w:before="0" w:after="0"/>
      </w:pPr>
      <w:r>
        <w:separator/>
      </w:r>
    </w:p>
  </w:endnote>
  <w:endnote w:type="continuationSeparator" w:id="0">
    <w:p w14:paraId="191F4309" w14:textId="77777777" w:rsidR="001A3A48" w:rsidRDefault="001A3A48" w:rsidP="000D6A4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Open Sans Semi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89452072"/>
      <w:docPartObj>
        <w:docPartGallery w:val="Page Numbers (Bottom of Page)"/>
        <w:docPartUnique/>
      </w:docPartObj>
    </w:sdtPr>
    <w:sdtContent>
      <w:p w14:paraId="7A43A531" w14:textId="77777777" w:rsidR="00032BD2" w:rsidRDefault="00032BD2" w:rsidP="00BF21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254A5B" w14:textId="77777777" w:rsidR="00032BD2" w:rsidRDefault="00032BD2" w:rsidP="00032B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68718179"/>
      <w:docPartObj>
        <w:docPartGallery w:val="Page Numbers (Bottom of Page)"/>
        <w:docPartUnique/>
      </w:docPartObj>
    </w:sdtPr>
    <w:sdtContent>
      <w:p w14:paraId="47B5ED90" w14:textId="77777777" w:rsidR="00032BD2" w:rsidRDefault="00032BD2" w:rsidP="00BF21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9677E2A" w14:textId="77777777" w:rsidR="00032BD2" w:rsidRDefault="00032BD2" w:rsidP="00032BD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D1684A" w14:textId="77777777" w:rsidR="00032BD2" w:rsidRPr="00032BD2" w:rsidRDefault="00032BD2">
    <w:pPr>
      <w:pStyle w:val="Footer"/>
      <w:rPr>
        <w:sz w:val="16"/>
        <w:szCs w:val="16"/>
      </w:rPr>
    </w:pPr>
    <w:r w:rsidRPr="00032BD2">
      <w:rPr>
        <w:sz w:val="16"/>
        <w:szCs w:val="16"/>
      </w:rPr>
      <w:t xml:space="preserve">© Shamiri Institute. </w:t>
    </w:r>
    <w:hyperlink r:id="rId1" w:history="1">
      <w:r w:rsidRPr="00032BD2">
        <w:rPr>
          <w:rStyle w:val="Hyperlink"/>
          <w:sz w:val="16"/>
          <w:szCs w:val="16"/>
        </w:rPr>
        <w:t>www.shamiri.institute</w:t>
      </w:r>
    </w:hyperlink>
    <w:r w:rsidRPr="00032BD2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1F7C30" w14:textId="77777777" w:rsidR="001A3A48" w:rsidRDefault="001A3A48" w:rsidP="000D6A41">
      <w:pPr>
        <w:spacing w:before="0" w:after="0"/>
      </w:pPr>
      <w:r>
        <w:separator/>
      </w:r>
    </w:p>
  </w:footnote>
  <w:footnote w:type="continuationSeparator" w:id="0">
    <w:p w14:paraId="51659A8D" w14:textId="77777777" w:rsidR="001A3A48" w:rsidRDefault="001A3A48" w:rsidP="000D6A4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49ED4" w14:textId="77777777" w:rsidR="00032BD2" w:rsidRDefault="00032BD2">
    <w:pPr>
      <w:pStyle w:val="Header"/>
    </w:pPr>
    <w:r>
      <w:rPr>
        <w:noProof/>
      </w:rPr>
      <w:drawing>
        <wp:inline distT="0" distB="0" distL="0" distR="0" wp14:anchorId="593543B6" wp14:editId="6B7393BA">
          <wp:extent cx="2300112" cy="29464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5782" cy="2992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C82DB5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C2F9F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E5639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4E6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C7E87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A6D9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2E4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4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1DA61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AC858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256BF7"/>
    <w:multiLevelType w:val="multilevel"/>
    <w:tmpl w:val="F5C2C78A"/>
    <w:numStyleLink w:val="111111"/>
  </w:abstractNum>
  <w:abstractNum w:abstractNumId="11" w15:restartNumberingAfterBreak="0">
    <w:nsid w:val="13B668E7"/>
    <w:multiLevelType w:val="multilevel"/>
    <w:tmpl w:val="15F0E3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8355326"/>
    <w:multiLevelType w:val="hybridMultilevel"/>
    <w:tmpl w:val="4BF68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B80387"/>
    <w:multiLevelType w:val="multilevel"/>
    <w:tmpl w:val="66C61EDC"/>
    <w:numStyleLink w:val="CurrentList1"/>
  </w:abstractNum>
  <w:abstractNum w:abstractNumId="14" w15:restartNumberingAfterBreak="0">
    <w:nsid w:val="2216602A"/>
    <w:multiLevelType w:val="multilevel"/>
    <w:tmpl w:val="F5C2C78A"/>
    <w:numStyleLink w:val="111111"/>
  </w:abstractNum>
  <w:abstractNum w:abstractNumId="15" w15:restartNumberingAfterBreak="0">
    <w:nsid w:val="376D081E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6" w15:restartNumberingAfterBreak="0">
    <w:nsid w:val="39164763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113DC"/>
    <w:multiLevelType w:val="multilevel"/>
    <w:tmpl w:val="66C61EDC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2C24599"/>
    <w:multiLevelType w:val="multilevel"/>
    <w:tmpl w:val="F5C2C78A"/>
    <w:numStyleLink w:val="111111"/>
  </w:abstractNum>
  <w:abstractNum w:abstractNumId="19" w15:restartNumberingAfterBreak="0">
    <w:nsid w:val="47BA7243"/>
    <w:multiLevelType w:val="multilevel"/>
    <w:tmpl w:val="F5C2C78A"/>
    <w:numStyleLink w:val="111111"/>
  </w:abstractNum>
  <w:abstractNum w:abstractNumId="20" w15:restartNumberingAfterBreak="0">
    <w:nsid w:val="5CF8661B"/>
    <w:multiLevelType w:val="multilevel"/>
    <w:tmpl w:val="F5C2C78A"/>
    <w:numStyleLink w:val="111111"/>
  </w:abstractNum>
  <w:abstractNum w:abstractNumId="21" w15:restartNumberingAfterBreak="0">
    <w:nsid w:val="63A21449"/>
    <w:multiLevelType w:val="multilevel"/>
    <w:tmpl w:val="66C61EDC"/>
    <w:numStyleLink w:val="CurrentList1"/>
  </w:abstractNum>
  <w:abstractNum w:abstractNumId="22" w15:restartNumberingAfterBreak="0">
    <w:nsid w:val="6619186E"/>
    <w:multiLevelType w:val="hybridMultilevel"/>
    <w:tmpl w:val="FA38D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BE79FB"/>
    <w:multiLevelType w:val="multilevel"/>
    <w:tmpl w:val="F5C2C78A"/>
    <w:numStyleLink w:val="111111"/>
  </w:abstractNum>
  <w:abstractNum w:abstractNumId="24" w15:restartNumberingAfterBreak="0">
    <w:nsid w:val="76962773"/>
    <w:multiLevelType w:val="multilevel"/>
    <w:tmpl w:val="F5C2C78A"/>
    <w:styleLink w:val="111111"/>
    <w:lvl w:ilvl="0">
      <w:start w:val="1"/>
      <w:numFmt w:val="decimal"/>
      <w:pStyle w:val="SectionHeading1"/>
      <w:lvlText w:val="%1."/>
      <w:lvlJc w:val="left"/>
      <w:pPr>
        <w:ind w:left="360" w:hanging="360"/>
      </w:pPr>
    </w:lvl>
    <w:lvl w:ilvl="1">
      <w:start w:val="1"/>
      <w:numFmt w:val="decimal"/>
      <w:pStyle w:val="SubHeading1"/>
      <w:lvlText w:val="%1.%2."/>
      <w:lvlJc w:val="left"/>
      <w:pPr>
        <w:ind w:left="792" w:hanging="432"/>
      </w:pPr>
    </w:lvl>
    <w:lvl w:ilvl="2">
      <w:start w:val="1"/>
      <w:numFmt w:val="decimal"/>
      <w:pStyle w:val="SubHeading2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E7C2679"/>
    <w:multiLevelType w:val="hybridMultilevel"/>
    <w:tmpl w:val="62DAA892"/>
    <w:lvl w:ilvl="0" w:tplc="361E8B6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658436">
    <w:abstractNumId w:val="0"/>
  </w:num>
  <w:num w:numId="2" w16cid:durableId="1275330621">
    <w:abstractNumId w:val="1"/>
  </w:num>
  <w:num w:numId="3" w16cid:durableId="1784759977">
    <w:abstractNumId w:val="2"/>
  </w:num>
  <w:num w:numId="4" w16cid:durableId="394475019">
    <w:abstractNumId w:val="3"/>
  </w:num>
  <w:num w:numId="5" w16cid:durableId="973025452">
    <w:abstractNumId w:val="8"/>
  </w:num>
  <w:num w:numId="6" w16cid:durableId="1218514467">
    <w:abstractNumId w:val="4"/>
  </w:num>
  <w:num w:numId="7" w16cid:durableId="523638234">
    <w:abstractNumId w:val="5"/>
  </w:num>
  <w:num w:numId="8" w16cid:durableId="245185750">
    <w:abstractNumId w:val="6"/>
  </w:num>
  <w:num w:numId="9" w16cid:durableId="813454510">
    <w:abstractNumId w:val="7"/>
  </w:num>
  <w:num w:numId="10" w16cid:durableId="1793742313">
    <w:abstractNumId w:val="9"/>
  </w:num>
  <w:num w:numId="11" w16cid:durableId="1777287258">
    <w:abstractNumId w:val="24"/>
  </w:num>
  <w:num w:numId="12" w16cid:durableId="1777869917">
    <w:abstractNumId w:val="19"/>
  </w:num>
  <w:num w:numId="13" w16cid:durableId="261648244">
    <w:abstractNumId w:val="11"/>
  </w:num>
  <w:num w:numId="14" w16cid:durableId="415250155">
    <w:abstractNumId w:val="17"/>
  </w:num>
  <w:num w:numId="15" w16cid:durableId="560096991">
    <w:abstractNumId w:val="15"/>
  </w:num>
  <w:num w:numId="16" w16cid:durableId="2137602684">
    <w:abstractNumId w:val="21"/>
  </w:num>
  <w:num w:numId="17" w16cid:durableId="491990586">
    <w:abstractNumId w:val="13"/>
  </w:num>
  <w:num w:numId="18" w16cid:durableId="675420046">
    <w:abstractNumId w:val="23"/>
  </w:num>
  <w:num w:numId="19" w16cid:durableId="1163618781">
    <w:abstractNumId w:val="10"/>
  </w:num>
  <w:num w:numId="20" w16cid:durableId="1491872192">
    <w:abstractNumId w:val="20"/>
  </w:num>
  <w:num w:numId="21" w16cid:durableId="931279603">
    <w:abstractNumId w:val="18"/>
  </w:num>
  <w:num w:numId="22" w16cid:durableId="618881888">
    <w:abstractNumId w:val="14"/>
  </w:num>
  <w:num w:numId="23" w16cid:durableId="1322540575">
    <w:abstractNumId w:val="12"/>
  </w:num>
  <w:num w:numId="24" w16cid:durableId="2101757236">
    <w:abstractNumId w:val="22"/>
  </w:num>
  <w:num w:numId="25" w16cid:durableId="209995309">
    <w:abstractNumId w:val="25"/>
  </w:num>
  <w:num w:numId="26" w16cid:durableId="15955525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6D"/>
    <w:rsid w:val="00032BD2"/>
    <w:rsid w:val="000D6A41"/>
    <w:rsid w:val="000F176D"/>
    <w:rsid w:val="00114EDC"/>
    <w:rsid w:val="00133511"/>
    <w:rsid w:val="001A3A48"/>
    <w:rsid w:val="002E3367"/>
    <w:rsid w:val="0032690F"/>
    <w:rsid w:val="00380D34"/>
    <w:rsid w:val="003B501D"/>
    <w:rsid w:val="003F41D3"/>
    <w:rsid w:val="00475AD8"/>
    <w:rsid w:val="00487CFF"/>
    <w:rsid w:val="00541BD6"/>
    <w:rsid w:val="005C2E4D"/>
    <w:rsid w:val="005F71E9"/>
    <w:rsid w:val="00697442"/>
    <w:rsid w:val="006E12BF"/>
    <w:rsid w:val="006E691A"/>
    <w:rsid w:val="009E484C"/>
    <w:rsid w:val="00A16128"/>
    <w:rsid w:val="00A279A7"/>
    <w:rsid w:val="00A932CE"/>
    <w:rsid w:val="00AC5C84"/>
    <w:rsid w:val="00B159C2"/>
    <w:rsid w:val="00C627B2"/>
    <w:rsid w:val="00CA751D"/>
    <w:rsid w:val="00CD76D0"/>
    <w:rsid w:val="00D05642"/>
    <w:rsid w:val="00D31B25"/>
    <w:rsid w:val="00E75140"/>
    <w:rsid w:val="00EA57B1"/>
    <w:rsid w:val="00F62EE7"/>
    <w:rsid w:val="00F8708D"/>
    <w:rsid w:val="00FB655B"/>
    <w:rsid w:val="00FD73CB"/>
    <w:rsid w:val="00FF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E131"/>
  <w15:chartTrackingRefBased/>
  <w15:docId w15:val="{DFD19500-4C28-4952-887A-5E3F7D51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D34"/>
    <w:pPr>
      <w:spacing w:before="120" w:after="120"/>
    </w:pPr>
    <w:rPr>
      <w:rFonts w:ascii="Open Sans" w:hAnsi="Open Sans"/>
      <w:sz w:val="20"/>
    </w:rPr>
  </w:style>
  <w:style w:type="paragraph" w:styleId="Heading1">
    <w:name w:val="heading 1"/>
    <w:aliases w:val="General Heading"/>
    <w:basedOn w:val="Normal"/>
    <w:next w:val="Normal"/>
    <w:link w:val="Heading1Char"/>
    <w:uiPriority w:val="9"/>
    <w:qFormat/>
    <w:rsid w:val="00032BD2"/>
    <w:pPr>
      <w:keepNext/>
      <w:keepLines/>
      <w:spacing w:before="240"/>
      <w:outlineLvl w:val="0"/>
    </w:pPr>
    <w:rPr>
      <w:rFonts w:ascii="Open Sans SemiBold" w:eastAsiaTheme="majorEastAsia" w:hAnsi="Open Sans SemiBold" w:cstheme="majorBidi"/>
      <w:b/>
      <w:color w:val="0374BC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511"/>
    <w:pPr>
      <w:keepNext/>
      <w:keepLines/>
      <w:numPr>
        <w:ilvl w:val="1"/>
        <w:numId w:val="15"/>
      </w:numPr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semiHidden/>
    <w:unhideWhenUsed/>
    <w:qFormat/>
    <w:rsid w:val="00133511"/>
    <w:pPr>
      <w:numPr>
        <w:ilvl w:val="2"/>
      </w:numPr>
      <w:outlineLvl w:val="2"/>
    </w:pPr>
    <w:rPr>
      <w:b w:val="0"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0F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0F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0F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0F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0F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0F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33511"/>
    <w:rPr>
      <w:rFonts w:ascii="Times New Roman" w:eastAsiaTheme="majorEastAsia" w:hAnsi="Times New Roman" w:cstheme="majorBidi"/>
      <w:b/>
      <w:i/>
      <w:color w:val="000000" w:themeColor="text1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133511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styleId="Hyperlink">
    <w:name w:val="Hyperlink"/>
    <w:basedOn w:val="DefaultParagraphFont"/>
    <w:uiPriority w:val="99"/>
    <w:unhideWhenUsed/>
    <w:rsid w:val="00380D34"/>
    <w:rPr>
      <w:color w:val="0000FF"/>
      <w:u w:val="single"/>
    </w:rPr>
  </w:style>
  <w:style w:type="character" w:customStyle="1" w:styleId="Heading1Char">
    <w:name w:val="Heading 1 Char"/>
    <w:aliases w:val="General Heading Char"/>
    <w:basedOn w:val="DefaultParagraphFont"/>
    <w:link w:val="Heading1"/>
    <w:uiPriority w:val="9"/>
    <w:rsid w:val="00380D34"/>
    <w:rPr>
      <w:rFonts w:ascii="Open Sans SemiBold" w:eastAsiaTheme="majorEastAsia" w:hAnsi="Open Sans SemiBold" w:cstheme="majorBidi"/>
      <w:b/>
      <w:color w:val="0374BC"/>
      <w:sz w:val="28"/>
      <w:szCs w:val="32"/>
    </w:rPr>
  </w:style>
  <w:style w:type="paragraph" w:customStyle="1" w:styleId="ArticleTitle">
    <w:name w:val="Article Title"/>
    <w:basedOn w:val="Normal"/>
    <w:next w:val="Normal"/>
    <w:qFormat/>
    <w:rsid w:val="00380D34"/>
    <w:pPr>
      <w:spacing w:before="360" w:after="240"/>
      <w:jc w:val="center"/>
    </w:pPr>
    <w:rPr>
      <w:b/>
      <w:color w:val="0374BC"/>
      <w:sz w:val="32"/>
    </w:rPr>
  </w:style>
  <w:style w:type="paragraph" w:customStyle="1" w:styleId="AuthorList">
    <w:name w:val="Author List"/>
    <w:basedOn w:val="Normal"/>
    <w:next w:val="Normal"/>
    <w:qFormat/>
    <w:rsid w:val="00A932CE"/>
    <w:rPr>
      <w:rFonts w:ascii="Open Sans SemiBold" w:hAnsi="Open Sans SemiBold"/>
      <w:b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932CE"/>
    <w:rPr>
      <w:color w:val="605E5C"/>
      <w:shd w:val="clear" w:color="auto" w:fill="E1DFDD"/>
    </w:rPr>
  </w:style>
  <w:style w:type="paragraph" w:customStyle="1" w:styleId="Nospace">
    <w:name w:val="No space"/>
    <w:basedOn w:val="Normal"/>
    <w:next w:val="Normal"/>
    <w:qFormat/>
    <w:rsid w:val="00A932CE"/>
    <w:pPr>
      <w:spacing w:before="0" w:after="0"/>
    </w:pPr>
  </w:style>
  <w:style w:type="paragraph" w:customStyle="1" w:styleId="SectionHeading1">
    <w:name w:val="Section Heading 1"/>
    <w:basedOn w:val="Heading1"/>
    <w:next w:val="Normal"/>
    <w:qFormat/>
    <w:rsid w:val="00A932CE"/>
    <w:pPr>
      <w:numPr>
        <w:numId w:val="22"/>
      </w:numPr>
    </w:pPr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3269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numbering" w:styleId="111111">
    <w:name w:val="Outline List 2"/>
    <w:basedOn w:val="NoList"/>
    <w:uiPriority w:val="99"/>
    <w:semiHidden/>
    <w:unhideWhenUsed/>
    <w:rsid w:val="00A932CE"/>
    <w:pPr>
      <w:numPr>
        <w:numId w:val="11"/>
      </w:numPr>
    </w:pPr>
  </w:style>
  <w:style w:type="paragraph" w:customStyle="1" w:styleId="SubHeading1">
    <w:name w:val="Sub Heading 1"/>
    <w:basedOn w:val="SectionHeading1"/>
    <w:next w:val="Normal"/>
    <w:qFormat/>
    <w:rsid w:val="000D6A41"/>
    <w:pPr>
      <w:numPr>
        <w:ilvl w:val="1"/>
      </w:numPr>
      <w:ind w:left="432"/>
      <w:outlineLvl w:val="1"/>
    </w:pPr>
    <w:rPr>
      <w:sz w:val="22"/>
    </w:rPr>
  </w:style>
  <w:style w:type="paragraph" w:customStyle="1" w:styleId="SubHeading2">
    <w:name w:val="Sub Heading 2"/>
    <w:basedOn w:val="SubHeading1"/>
    <w:qFormat/>
    <w:rsid w:val="000D6A41"/>
    <w:pPr>
      <w:numPr>
        <w:ilvl w:val="2"/>
      </w:numPr>
      <w:ind w:left="504"/>
      <w:outlineLvl w:val="2"/>
    </w:pPr>
  </w:style>
  <w:style w:type="numbering" w:customStyle="1" w:styleId="CurrentList1">
    <w:name w:val="Current List1"/>
    <w:uiPriority w:val="99"/>
    <w:rsid w:val="0032690F"/>
    <w:pPr>
      <w:numPr>
        <w:numId w:val="14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0F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0F"/>
    <w:rPr>
      <w:rFonts w:asciiTheme="majorHAnsi" w:eastAsiaTheme="majorEastAsia" w:hAnsiTheme="majorHAnsi" w:cstheme="majorBidi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0F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0F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32690F"/>
    <w:pPr>
      <w:numPr>
        <w:numId w:val="15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D6A41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6A41"/>
    <w:rPr>
      <w:rFonts w:ascii="Open Sans" w:hAnsi="Open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D6A41"/>
    <w:rPr>
      <w:vertAlign w:val="superscript"/>
    </w:rPr>
  </w:style>
  <w:style w:type="paragraph" w:customStyle="1" w:styleId="FigurePhoto">
    <w:name w:val="Figure/Photo"/>
    <w:basedOn w:val="Normal"/>
    <w:next w:val="Normal"/>
    <w:qFormat/>
    <w:rsid w:val="000D6A41"/>
    <w:pPr>
      <w:spacing w:before="240"/>
      <w:jc w:val="both"/>
    </w:pPr>
    <w:rPr>
      <w:rFonts w:eastAsiaTheme="minorEastAsia"/>
      <w:noProof/>
    </w:rPr>
  </w:style>
  <w:style w:type="paragraph" w:styleId="Caption">
    <w:name w:val="caption"/>
    <w:basedOn w:val="Normal"/>
    <w:next w:val="Normal"/>
    <w:uiPriority w:val="35"/>
    <w:unhideWhenUsed/>
    <w:qFormat/>
    <w:rsid w:val="00032BD2"/>
    <w:pPr>
      <w:spacing w:before="0" w:after="200"/>
    </w:pPr>
    <w:rPr>
      <w:rFonts w:ascii="Open Sans Light" w:hAnsi="Open Sans Light"/>
      <w:iCs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qFormat/>
    <w:rsid w:val="00032BD2"/>
    <w:pPr>
      <w:ind w:left="720"/>
      <w:contextualSpacing/>
    </w:pPr>
  </w:style>
  <w:style w:type="table" w:styleId="TableGrid">
    <w:name w:val="Table Grid"/>
    <w:basedOn w:val="TableNormal"/>
    <w:uiPriority w:val="39"/>
    <w:rsid w:val="00032B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">
    <w:name w:val="Table Title"/>
    <w:basedOn w:val="Caption"/>
    <w:qFormat/>
    <w:rsid w:val="00032BD2"/>
    <w:pPr>
      <w:keepNext/>
    </w:pPr>
    <w:rPr>
      <w:rFonts w:ascii="Open Sans SemiBold" w:hAnsi="Open Sans SemiBold"/>
      <w:b/>
      <w:sz w:val="21"/>
    </w:rPr>
  </w:style>
  <w:style w:type="paragraph" w:styleId="Header">
    <w:name w:val="header"/>
    <w:basedOn w:val="Normal"/>
    <w:link w:val="HeaderChar"/>
    <w:uiPriority w:val="99"/>
    <w:unhideWhenUsed/>
    <w:rsid w:val="00032BD2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32BD2"/>
    <w:rPr>
      <w:rFonts w:ascii="Open Sans" w:hAnsi="Open Sans"/>
      <w:sz w:val="20"/>
    </w:rPr>
  </w:style>
  <w:style w:type="paragraph" w:styleId="Footer">
    <w:name w:val="footer"/>
    <w:basedOn w:val="Normal"/>
    <w:link w:val="FooterChar"/>
    <w:uiPriority w:val="99"/>
    <w:unhideWhenUsed/>
    <w:rsid w:val="006E12BF"/>
    <w:pPr>
      <w:tabs>
        <w:tab w:val="center" w:pos="4680"/>
        <w:tab w:val="right" w:pos="9360"/>
      </w:tabs>
      <w:spacing w:before="0" w:after="0"/>
    </w:pPr>
    <w:rPr>
      <w:rFonts w:ascii="Open Sans Light" w:hAnsi="Open Sans Light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E12BF"/>
    <w:rPr>
      <w:rFonts w:ascii="Open Sans Light" w:hAnsi="Open Sans Light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032BD2"/>
  </w:style>
  <w:style w:type="character" w:styleId="FollowedHyperlink">
    <w:name w:val="FollowedHyperlink"/>
    <w:basedOn w:val="DefaultParagraphFont"/>
    <w:uiPriority w:val="99"/>
    <w:semiHidden/>
    <w:unhideWhenUsed/>
    <w:rsid w:val="00CA75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9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hamiri.institut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hamiriteam.sharepoint.com/sites/ShamiriInstitute/Templates/Shamiri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503ac2-29ff-4dfd-9a08-771fbef13f74">
      <Terms xmlns="http://schemas.microsoft.com/office/infopath/2007/PartnerControls"/>
    </lcf76f155ced4ddcb4097134ff3c332f>
    <TaxCatchAll xmlns="96c039d9-96c0-490c-83ff-04aa37fc264d" xsi:nil="true"/>
    <SharedWithUsers xmlns="96c039d9-96c0-490c-83ff-04aa37fc264d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78F604768EDF4E9E2E66486802AE9B" ma:contentTypeVersion="19" ma:contentTypeDescription="Create a new document." ma:contentTypeScope="" ma:versionID="672160c6b200525888dd333f21e8219a">
  <xsd:schema xmlns:xsd="http://www.w3.org/2001/XMLSchema" xmlns:xs="http://www.w3.org/2001/XMLSchema" xmlns:p="http://schemas.microsoft.com/office/2006/metadata/properties" xmlns:ns2="09503ac2-29ff-4dfd-9a08-771fbef13f74" xmlns:ns3="96c039d9-96c0-490c-83ff-04aa37fc264d" targetNamespace="http://schemas.microsoft.com/office/2006/metadata/properties" ma:root="true" ma:fieldsID="2aede0cdd796154f6209ad441823b44f" ns2:_="" ns3:_="">
    <xsd:import namespace="09503ac2-29ff-4dfd-9a08-771fbef13f74"/>
    <xsd:import namespace="96c039d9-96c0-490c-83ff-04aa37fc26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03ac2-29ff-4dfd-9a08-771fbef13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acfbd56-5a97-45c8-ae47-6eac80ea81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c039d9-96c0-490c-83ff-04aa37fc264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45c43bf-878c-4baf-b27d-9e11506f8c0c}" ma:internalName="TaxCatchAll" ma:showField="CatchAllData" ma:web="96c039d9-96c0-490c-83ff-04aa37fc26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55E3B7-FBDF-1F47-A5A2-6970E2B84B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47E71A-9D58-424C-93B2-E3637BA81BBE}">
  <ds:schemaRefs>
    <ds:schemaRef ds:uri="http://schemas.microsoft.com/office/2006/metadata/properties"/>
    <ds:schemaRef ds:uri="http://schemas.microsoft.com/office/infopath/2007/PartnerControls"/>
    <ds:schemaRef ds:uri="09503ac2-29ff-4dfd-9a08-771fbef13f74"/>
    <ds:schemaRef ds:uri="96c039d9-96c0-490c-83ff-04aa37fc264d"/>
  </ds:schemaRefs>
</ds:datastoreItem>
</file>

<file path=customXml/itemProps3.xml><?xml version="1.0" encoding="utf-8"?>
<ds:datastoreItem xmlns:ds="http://schemas.openxmlformats.org/officeDocument/2006/customXml" ds:itemID="{6004B30C-94D8-436F-BF85-1EBD4D8CB6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1887F1-52FB-407F-808E-F1005C79BD71}"/>
</file>

<file path=docProps/app.xml><?xml version="1.0" encoding="utf-8"?>
<Properties xmlns="http://schemas.openxmlformats.org/officeDocument/2006/extended-properties" xmlns:vt="http://schemas.openxmlformats.org/officeDocument/2006/docPropsVTypes">
  <Template>Shamiri%20Word%20Template</Template>
  <TotalTime>60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Ochuku</dc:creator>
  <cp:keywords/>
  <dc:description/>
  <cp:lastModifiedBy>Brenda Ochuku</cp:lastModifiedBy>
  <cp:revision>14</cp:revision>
  <dcterms:created xsi:type="dcterms:W3CDTF">2024-05-17T09:43:00Z</dcterms:created>
  <dcterms:modified xsi:type="dcterms:W3CDTF">2024-05-17T10:43:00Z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0x0101000678F604768EDF4E9E2E66486802AE9B</vt:lpwstr>
  </property>
  <property fmtid="{D5CDD505-2E9C-101B-9397-08002B2CF9AE}" pid="3" name="MediaServiceImageTags">
    <vt:lpwstr/>
  </property>
  <property fmtid="{D5CDD505-2E9C-101B-9397-08002B2CF9AE}" pid="4" name="Order">
    <vt:r8>970700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